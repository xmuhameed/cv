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B950" w14:textId="77777777" w:rsidR="00C24338" w:rsidRDefault="00C24338" w:rsidP="00385264">
      <w:pPr>
        <w:pStyle w:val="Subtitle"/>
        <w:spacing w:before="0" w:after="20" w:line="240" w:lineRule="auto"/>
        <w:rPr>
          <w:rFonts w:ascii="Calibri" w:hAnsi="Calibri" w:cs="Calibri" w:eastAsia="Calibri"/>
          <w:b/>
          <w:lang w:val="en-AE"/>
        </w:rPr>
      </w:pPr>
      <w:r w:rsidRPr="00C24338">
        <w:rPr>
          <w:rFonts w:ascii="Calibri" w:hAnsi="Calibri" w:cs="Calibri" w:eastAsia="Calibri"/>
          <w:b/>
          <w:sz w:val="40"/>
          <w:szCs w:val="40"/>
          <w:lang w:val="en-AE"/>
        </w:rPr>
        <w:t>MOHAMED MOSTAFA ABDELKADER</w:t>
      </w:r>
    </w:p>
    <w:p w14:paraId="743E200A" w14:textId="637EDEFF" w:rsidR="00C24338" w:rsidRDefault="00E43521" w:rsidP="00E43521">
      <w:pPr>
        <w:spacing w:before="0" w:after="20" w:line="240" w:lineRule="auto"/>
        <w:rPr>
          <w:rFonts w:ascii="Calibri" w:hAnsi="Calibri" w:cs="Calibri" w:eastAsia="Calibri"/>
          <w:caps/>
          <w:color w:val="1A1A1A"/>
          <w:lang w:val="en-AE"/>
        </w:rPr>
      </w:pPr>
      <w:r w:rsidRPr="00E43521">
        <w:rPr>
          <w:rFonts w:ascii="Calibri" w:hAnsi="Calibri" w:cs="Calibri" w:eastAsia="Calibri"/>
          <w:caps/>
          <w:color w:val="1A1A1A"/>
          <w:sz w:val="24"/>
          <w:szCs w:val="24"/>
        </w:rPr>
        <w:t>FRONTEND</w:t>
      </w:r>
      <w:r w:rsidR="00C24338" w:rsidRPr="00C24338">
        <w:rPr>
          <w:rFonts w:ascii="Calibri" w:hAnsi="Calibri" w:cs="Calibri" w:eastAsia="Calibri"/>
          <w:caps/>
          <w:color w:val="1A1A1A"/>
          <w:sz w:val="24"/>
          <w:szCs w:val="24"/>
          <w:lang w:val="en-AE"/>
        </w:rPr>
        <w:t xml:space="preserve"> DEVELOPER</w:t>
      </w:r>
    </w:p>
    <w:p w14:paraId="023A9DB2" w14:textId="23BC8DC6" w:rsidR="00EF270B" w:rsidRPr="001B489A" w:rsidRDefault="00385264" w:rsidP="00C24338">
      <w:pPr>
        <w:rPr>
          <w:b/>
          <w:bCs/>
        </w:rPr>
      </w:pPr>
      <w:hyperlink r:id="rId10" w:history="1">
        <w:r w:rsidR="00C24338" w:rsidRPr="00E60B82">
          <w:rPr>
            <w:rStyle w:val="Hyperlink"/>
            <w:color w:val="1A1A1A"/>
          </w:rPr>
          <w:t>+971505934245</w:t>
        </w:r>
      </w:hyperlink>
      <w:r w:rsidR="000164ED" w:rsidRPr="00E60B82">
        <w:rPr>
          <w:color w:val="1A1A1A"/>
        </w:rPr>
        <w:t xml:space="preserve"> </w:t>
      </w:r>
      <w:r w:rsidR="000164ED" w:rsidRPr="000164ED">
        <w:t xml:space="preserve">| </w:t>
      </w:r>
      <w:hyperlink r:id="rId11" w:history="1">
        <w:r w:rsidR="00C24338" w:rsidRPr="00E60B82">
          <w:rPr>
            <w:rStyle w:val="Hyperlink"/>
            <w:color w:val="1A1A1A"/>
          </w:rPr>
          <w:t>dev.xmuhameed@gmail.com</w:t>
        </w:r>
      </w:hyperlink>
      <w:r w:rsidR="000164ED" w:rsidRPr="00E60B82">
        <w:rPr>
          <w:color w:val="1A1A1A"/>
        </w:rPr>
        <w:t xml:space="preserve"> | </w:t>
      </w:r>
      <w:hyperlink r:id="rId12" w:history="1">
        <w:r w:rsidR="00C24338" w:rsidRPr="00E60B82">
          <w:rPr>
            <w:rStyle w:val="Hyperlink"/>
            <w:color w:val="1A1A1A"/>
          </w:rPr>
          <w:t>linkedin.com/in/xmuhameed</w:t>
        </w:r>
      </w:hyperlink>
      <w:r w:rsidR="001B489A" w:rsidRPr="00E60B82">
        <w:rPr>
          <w:color w:val="1A1A1A"/>
        </w:rPr>
        <w:t xml:space="preserve"> </w:t>
      </w:r>
      <w:r w:rsidR="001B489A" w:rsidRPr="00E60B82">
        <w:rPr>
          <w:color w:val="1A1A1A"/>
        </w:rPr>
        <w:t>|</w:t>
      </w:r>
      <w:r w:rsidR="00E60B82" w:rsidRPr="00E60B82">
        <w:rPr>
          <w:color w:val="1A1A1A"/>
        </w:rPr>
        <w:t xml:space="preserve"> </w:t>
      </w:r>
      <w:hyperlink r:id="rId13" w:history="1">
        <w:r w:rsidR="00E60B82" w:rsidRPr="00E60B82">
          <w:rPr>
            <w:rStyle w:val="Hyperlink"/>
            <w:color w:val="1A1A1A"/>
          </w:rPr>
          <w:t>xmuhameed.com</w:t>
        </w:r>
      </w:hyperlink>
      <w:r w:rsidR="00E60B82">
        <w:t xml:space="preserve"> </w:t>
      </w:r>
      <w:r w:rsidR="00E60B82" w:rsidRPr="000164ED">
        <w:t>|</w:t>
      </w:r>
      <w:r w:rsidR="001B489A" w:rsidRPr="000164ED">
        <w:t xml:space="preserve"> </w:t>
      </w:r>
      <w:r w:rsidR="001B489A" w:rsidRPr="00E60B82">
        <w:rPr>
          <w:color w:val="1A1A1A"/>
        </w:rPr>
        <w:t>Dubai, UAE</w:t>
      </w:r>
    </w:p>
    <w:p w14:paraId="1DC05729" w14:textId="77777777" w:rsidR="00311408" w:rsidRPr="00311408" w:rsidRDefault="00311408" w:rsidP="00311408">
      <w:pPr>
        <w:pBdr>
          <w:bottom w:val="single" w:sz="8" w:space="1" w:color="auto"/>
        </w:pBdr>
        <w:spacing w:before="0" w:after="60" w:line="120" w:lineRule="exact"/>
        <w:rPr>
          <w:rFonts w:ascii="Calibri" w:hAnsi="Calibri" w:cs="Calibri" w:eastAsia="Calibri"/>
          <w:color w:val="1A1A1A"/>
        </w:rPr>
      </w:pPr>
    </w:p>
    <w:p w14:paraId="035F7F63" w14:textId="77777777" w:rsidR="000164ED" w:rsidRPr="000164ED" w:rsidRDefault="000164ED" w:rsidP="000164ED">
      <w:pPr>
        <w:pStyle w:val="Heading1"/>
      </w:pPr>
      <w:r w:rsidRPr="000164ED">
        <w:t>Career Summary</w:t>
      </w:r>
    </w:p>
    <w:p w14:paraId="1F0BF55C" w14:textId="5461D159" w:rsidR="00E60B82" w:rsidRDefault="00E43521" w:rsidP="00E43521">
      <w:pPr>
        <w:pStyle w:val="Space"/>
        <w:rPr/>
      </w:pPr>
      <w:r w:rsidRPr="00E43521">
        <w:rPr>
          <w:b/>
          <w:bCs/>
        </w:rPr>
        <w:t>Frontend Developer</w:t>
      </w:r>
      <w:r w:rsidRPr="00E43521">
        <w:rPr/>
        <w:t xml:space="preserve"> with 4+ years of experience building responsive, high-performance web applications using </w:t>
      </w:r>
      <w:r w:rsidRPr="00E43521">
        <w:rPr>
          <w:b/>
          <w:bCs/>
        </w:rPr>
        <w:t>React.js, Next.js, TypeScript, Tailwind CSS, Redux Toolkit, Zustand, and Three.js</w:t>
      </w:r>
      <w:r w:rsidRPr="00E43521">
        <w:rPr/>
        <w:t>. Experienced in translating complex business requirements into intuitive user interfaces, optimizing Core Web Vitals, improving SEO, and integrating REST APIs to deliver scalable enterprise and e-commerce applications.</w:t>
      </w:r>
    </w:p>
    <w:p w14:paraId="7B4CF7D9" w14:textId="77777777" w:rsidR="00E60B82" w:rsidRPr="000164ED" w:rsidRDefault="00E60B82" w:rsidP="00E60B82">
      <w:pPr>
        <w:pStyle w:val="Heading1"/>
      </w:pPr>
      <w:r>
        <w:t>Career HIGHLIGHTS</w:t>
      </w:r>
    </w:p>
    <w:p w14:paraId="76C30FBE" w14:textId="77777777" w:rsidR="00E43521" w:rsidRPr="00E43521" w:rsidRDefault="00E43521" w:rsidP="00E43521">
      <w:pPr>
        <w:pStyle w:val="List"/>
        <w:numPr>
          <w:ilvl w:val="0"/>
          <w:numId w:val="7"/>
        </w:numPr>
      </w:pPr>
      <w:r w:rsidRPr="00E43521">
        <w:t>Built responsive enterprise and e-commerce applications using React.js and Next.js.</w:t>
      </w:r>
    </w:p>
    <w:p w14:paraId="343FF24C" w14:textId="77777777" w:rsidR="00E43521" w:rsidRPr="00E43521" w:rsidRDefault="00E43521" w:rsidP="00E43521">
      <w:pPr>
        <w:pStyle w:val="List"/>
        <w:numPr>
          <w:ilvl w:val="0"/>
          <w:numId w:val="7"/>
        </w:numPr>
      </w:pPr>
      <w:r w:rsidRPr="00E43521">
        <w:t>Improved website performance and Core Web Vitals, reducing page load times by up to 25%.</w:t>
      </w:r>
    </w:p>
    <w:p w14:paraId="143F1445" w14:textId="77777777" w:rsidR="00E43521" w:rsidRPr="00E43521" w:rsidRDefault="00E43521" w:rsidP="00E43521">
      <w:pPr>
        <w:pStyle w:val="List"/>
        <w:numPr>
          <w:ilvl w:val="0"/>
          <w:numId w:val="7"/>
        </w:numPr>
      </w:pPr>
      <w:r w:rsidRPr="00E43521">
        <w:t>Developed reusable component libraries that accelerated feature delivery.</w:t>
      </w:r>
    </w:p>
    <w:p w14:paraId="52F9598E" w14:textId="77777777" w:rsidR="00E43521" w:rsidRPr="00E43521" w:rsidRDefault="00E43521" w:rsidP="00E43521">
      <w:pPr>
        <w:pStyle w:val="List"/>
        <w:numPr>
          <w:ilvl w:val="0"/>
          <w:numId w:val="7"/>
        </w:numPr>
      </w:pPr>
      <w:r w:rsidRPr="00E43521">
        <w:t>Built interactive dashboards and real-time data visualization interfaces.</w:t>
      </w:r>
    </w:p>
    <w:p w14:paraId="42ED8928" w14:textId="77777777" w:rsidR="00E43521" w:rsidRPr="00E43521" w:rsidRDefault="00E43521" w:rsidP="00E43521">
      <w:pPr>
        <w:pStyle w:val="List"/>
        <w:numPr>
          <w:ilvl w:val="0"/>
          <w:numId w:val="7"/>
        </w:numPr>
      </w:pPr>
      <w:r w:rsidRPr="00E43521">
        <w:t>Implemented SEO best practices, increasing organic traffic by 20%.</w:t>
      </w:r>
    </w:p>
    <w:p w14:paraId="7D621593" w14:textId="2DB3A4F1" w:rsidR="00E43521" w:rsidRPr="00E60B82" w:rsidRDefault="00E43521" w:rsidP="00E43521">
      <w:pPr>
        <w:pStyle w:val="List"/>
        <w:numPr>
          <w:ilvl w:val="0"/>
          <w:numId w:val="7"/>
        </w:numPr>
      </w:pPr>
      <w:r w:rsidRPr="00E43521">
        <w:t>Integrated REST APIs, payment gateways, and marketing analytics.</w:t>
      </w:r>
    </w:p>
    <w:p w14:paraId="5864FF33" w14:textId="77777777" w:rsidR="000164ED" w:rsidRDefault="000164ED" w:rsidP="00491853">
      <w:pPr>
        <w:pStyle w:val="Heading1"/>
      </w:pPr>
      <w:r w:rsidRPr="00491853">
        <w:t>Technical Skills</w:t>
      </w:r>
    </w:p>
    <w:p w14:paraId="22DA5A0D" w14:textId="739643A3" w:rsidR="007F20E9" w:rsidRPr="007F20E9" w:rsidRDefault="007F20E9" w:rsidP="007F20E9">
      <w:r w:rsidRPr="007F20E9">
        <w:rPr>
          <w:b/>
          <w:bCs/>
        </w:rPr>
        <w:t>Languages:</w:t>
      </w:r>
      <w:r w:rsidRPr="007F20E9">
        <w:t xml:space="preserve"> JavaScript (ES6+), TypeScript, HTML5, CSS3</w:t>
      </w:r>
    </w:p>
    <w:p w14:paraId="62AB585C" w14:textId="70E18A54" w:rsidR="007F20E9" w:rsidRDefault="007F20E9" w:rsidP="007F20E9">
      <w:pPr>
        <w:pStyle w:val="Space"/>
        <w:jc w:val="left"/>
        <w:rPr/>
      </w:pPr>
      <w:r w:rsidRPr="007F20E9">
        <w:rPr>
          <w:b/>
          <w:bCs/>
        </w:rPr>
        <w:t>Frontend: ReactJS, NextJS, Tailwind CSS, Bootstrap, Redux Toolkit, Zustand, Three.js</w:t>
        <w:br/>
        <w:t>Backend: NodeJS, NestJS, Express.js, REST APIs, Prisma ORM, JWT Authentication</w:t>
      </w:r>
      <w:r w:rsidRPr="007F20E9">
        <w:rPr/>
      </w:r>
      <w:r w:rsidR="00A87C0D">
        <w:rPr/>
      </w:r>
      <w:r w:rsidRPr="007F20E9">
        <w:rPr/>
      </w:r>
      <w:r w:rsidR="00385264">
        <w:rPr/>
      </w:r>
      <w:r w:rsidRPr="007F20E9">
        <w:rPr/>
      </w:r>
      <w:r w:rsidR="00A87C0D">
        <w:rPr/>
      </w:r>
      <w:r w:rsidRPr="007F20E9">
        <w:rPr/>
      </w:r>
      <w:r w:rsidR="00F74C5E">
        <w:rPr/>
      </w:r>
      <w:r w:rsidRPr="007F20E9">
        <w:rPr>
          <w:b/>
          <w:bCs/>
        </w:rPr>
      </w:r>
      <w:r w:rsidRPr="007F20E9">
        <w:rPr/>
      </w:r>
      <w:r w:rsidR="00A87C0D">
        <w:rPr/>
      </w:r>
      <w:r w:rsidRPr="007F20E9">
        <w:rPr/>
      </w:r>
      <w:r w:rsidR="00A87C0D">
        <w:rPr/>
      </w:r>
      <w:r w:rsidRPr="007F20E9">
        <w:rPr/>
      </w:r>
    </w:p>
    <w:p w14:paraId="38259E69" w14:textId="68C240BF" w:rsidR="000164ED" w:rsidRDefault="007F20E9" w:rsidP="007F20E9">
      <w:pPr>
        <w:pStyle w:val="Space"/>
        <w:jc w:val="left"/>
        <w:rPr/>
      </w:pPr>
      <w:r w:rsidRPr="007F20E9">
        <w:rPr>
          <w:b/>
          <w:bCs/>
        </w:rPr>
        <w:t>Databases:</w:t>
      </w:r>
      <w:r w:rsidRPr="007F20E9">
        <w:rPr/>
        <w:t xml:space="preserve"> PostgreSQL, MySQL, MongoDB</w:t>
      </w:r>
      <w:r w:rsidR="00F74C5E">
        <w:rPr/>
        <w:br/>
      </w:r>
      <w:r w:rsidRPr="007F20E9">
        <w:rPr>
          <w:b/>
          <w:bCs/>
        </w:rPr>
        <w:t>Tools:</w:t>
      </w:r>
      <w:r w:rsidRPr="007F20E9">
        <w:rPr/>
        <w:t xml:space="preserve"> Git, GitHub, Postman, Figma, Stripe, Tabby, Google Analytics, Meta Pixel</w:t>
      </w:r>
    </w:p>
    <w:p w14:paraId="163AFF35" w14:textId="77777777" w:rsidR="000164ED" w:rsidRPr="00EA2625" w:rsidRDefault="000164ED" w:rsidP="00EA2625">
      <w:pPr>
        <w:pStyle w:val="Heading1"/>
      </w:pPr>
      <w:r w:rsidRPr="00EA2625">
        <w:t>Work Experience</w:t>
      </w:r>
    </w:p>
    <w:p w14:paraId="705D5EA8" w14:textId="6D044D30" w:rsidR="000164ED" w:rsidRPr="000164ED" w:rsidRDefault="00F74C5E" w:rsidP="00F74C5E">
      <w:pPr>
        <w:pStyle w:val="List"/>
      </w:pPr>
      <w:r w:rsidRPr="00F74C5E">
        <w:rPr>
          <w:b/>
          <w:iCs/>
        </w:rPr>
        <w:t xml:space="preserve">Full </w:t>
      </w:r>
      <w:r w:rsidR="00E60B82">
        <w:rPr>
          <w:b/>
          <w:iCs/>
        </w:rPr>
        <w:t>S</w:t>
      </w:r>
      <w:r w:rsidRPr="00F74C5E">
        <w:rPr>
          <w:b/>
          <w:iCs/>
        </w:rPr>
        <w:t>tack</w:t>
      </w:r>
      <w:r w:rsidRPr="00F74C5E">
        <w:rPr>
          <w:b/>
          <w:iCs/>
        </w:rPr>
        <w:t xml:space="preserve"> Developer</w:t>
      </w:r>
      <w:r w:rsidR="000164ED" w:rsidRPr="00EA2625">
        <w:rPr>
          <w:rStyle w:val="Emphasis"/>
        </w:rPr>
        <w:t xml:space="preserve"> </w:t>
      </w:r>
      <w:r w:rsidR="000164ED" w:rsidRPr="000164ED">
        <w:t xml:space="preserve">| </w:t>
      </w:r>
      <w:r w:rsidRPr="00F74C5E">
        <w:t xml:space="preserve">Dia </w:t>
      </w:r>
      <w:r w:rsidR="00460309">
        <w:t>F</w:t>
      </w:r>
      <w:r w:rsidRPr="00F74C5E">
        <w:t>lower</w:t>
      </w:r>
      <w:r w:rsidRPr="00F74C5E">
        <w:t xml:space="preserve"> Group (</w:t>
      </w:r>
      <w:r w:rsidR="006B4D7B" w:rsidRPr="00362276">
        <w:t>Hybrid</w:t>
      </w:r>
      <w:r w:rsidR="006B4D7B">
        <w:t xml:space="preserve">- </w:t>
      </w:r>
      <w:r w:rsidRPr="00F74C5E">
        <w:t>Dubai, UAE)</w:t>
      </w:r>
      <w:r w:rsidR="000164ED" w:rsidRPr="000164ED">
        <w:tab/>
        <w:t>20</w:t>
      </w:r>
      <w:r>
        <w:t>25</w:t>
      </w:r>
      <w:r w:rsidR="000164ED" w:rsidRPr="000164ED">
        <w:t>- Present</w:t>
      </w:r>
    </w:p>
    <w:p w14:paraId="69154DA1" w14:textId="1CD48329" w:rsidR="00385264" w:rsidRPr="00385264" w:rsidRDefault="00385264" w:rsidP="00385264">
      <w:pPr>
        <w:pStyle w:val="ListBullet"/>
        <w:rPr>
          <w:lang w:val="en-AE" w:eastAsia="en-AE"/>
        </w:rPr>
      </w:pPr>
      <w:r w:rsidRPr="00385264">
        <w:rPr>
          <w:lang w:val="en-AE" w:eastAsia="en-AE"/>
        </w:rPr>
        <w:t>Built Dia</w:t>
      </w:r>
      <w:r>
        <w:rPr>
          <w:lang w:val="en-AE" w:eastAsia="en-AE"/>
        </w:rPr>
        <w:t xml:space="preserve"> F</w:t>
      </w:r>
      <w:r w:rsidRPr="00385264">
        <w:rPr>
          <w:lang w:val="en-AE" w:eastAsia="en-AE"/>
        </w:rPr>
        <w:t>lower and Luvi</w:t>
      </w:r>
      <w:r>
        <w:rPr>
          <w:lang w:val="en-AE" w:eastAsia="en-AE"/>
        </w:rPr>
        <w:t xml:space="preserve"> </w:t>
      </w:r>
      <w:r w:rsidRPr="00385264">
        <w:rPr>
          <w:lang w:val="en-AE" w:eastAsia="en-AE"/>
        </w:rPr>
        <w:t xml:space="preserve">Flowers e-commerce platforms using </w:t>
      </w:r>
      <w:r w:rsidR="00A87C0D">
        <w:rPr>
          <w:lang w:val="en-AE" w:eastAsia="en-AE"/>
        </w:rPr>
        <w:t>NextJS</w:t>
      </w:r>
      <w:r w:rsidRPr="00385264">
        <w:rPr>
          <w:lang w:val="en-AE" w:eastAsia="en-AE"/>
        </w:rPr>
        <w:t xml:space="preserve">, </w:t>
      </w:r>
      <w:r w:rsidR="00A87C0D">
        <w:rPr>
          <w:lang w:val="en-AE" w:eastAsia="en-AE"/>
        </w:rPr>
        <w:t>NestJS</w:t>
      </w:r>
      <w:r w:rsidRPr="00385264">
        <w:rPr>
          <w:lang w:val="en-AE" w:eastAsia="en-AE"/>
        </w:rPr>
        <w:t>, React</w:t>
      </w:r>
      <w:r w:rsidR="00A87C0D">
        <w:rPr>
          <w:lang w:val="en-AE" w:eastAsia="en-AE"/>
        </w:rPr>
        <w:t>JS</w:t>
      </w:r>
      <w:r w:rsidRPr="00385264">
        <w:rPr>
          <w:lang w:val="en-AE" w:eastAsia="en-AE"/>
        </w:rPr>
        <w:t>, and PostgreSQL</w:t>
      </w:r>
      <w:r w:rsidR="00A87C0D">
        <w:rPr>
          <w:lang w:val="en-AE" w:eastAsia="en-AE"/>
        </w:rPr>
        <w:t xml:space="preserve"> using Prisma</w:t>
      </w:r>
      <w:r w:rsidRPr="00385264">
        <w:rPr>
          <w:lang w:val="en-AE" w:eastAsia="en-AE"/>
        </w:rPr>
        <w:t xml:space="preserve">. </w:t>
      </w:r>
    </w:p>
    <w:p w14:paraId="71500109" w14:textId="77777777" w:rsidR="00385264" w:rsidRPr="00385264" w:rsidRDefault="00385264" w:rsidP="00385264">
      <w:pPr>
        <w:pStyle w:val="ListBullet"/>
        <w:rPr>
          <w:lang w:val="en-AE" w:eastAsia="en-AE"/>
        </w:rPr>
      </w:pPr>
      <w:r w:rsidRPr="00385264">
        <w:rPr>
          <w:lang w:val="en-AE" w:eastAsia="en-AE"/>
        </w:rPr>
        <w:t xml:space="preserve">Developed a dynamic admin dashboard for products, orders, inventory, and content management. </w:t>
      </w:r>
    </w:p>
    <w:p w14:paraId="2CEF82EA" w14:textId="1884A504" w:rsidR="00385264" w:rsidRPr="00385264" w:rsidRDefault="00385264" w:rsidP="00385264">
      <w:pPr>
        <w:pStyle w:val="ListBullet"/>
        <w:rPr>
          <w:lang w:val="en-AE" w:eastAsia="en-AE"/>
        </w:rPr>
      </w:pPr>
      <w:r w:rsidRPr="00385264">
        <w:rPr>
          <w:lang w:val="en-AE" w:eastAsia="en-AE"/>
        </w:rPr>
        <w:t xml:space="preserve">Integrated Stripe, Tabby, and marketing tracking tools while optimizing SEO and application performance. </w:t>
      </w:r>
    </w:p>
    <w:p w14:paraId="70FB6E38" w14:textId="3702BB59" w:rsidR="00F74C5E" w:rsidRPr="000164ED" w:rsidRDefault="00F74C5E" w:rsidP="00F74C5E">
      <w:pPr>
        <w:pStyle w:val="List"/>
      </w:pPr>
      <w:r w:rsidRPr="00F74C5E">
        <w:rPr>
          <w:b/>
          <w:iCs/>
        </w:rPr>
        <w:t xml:space="preserve">Full </w:t>
      </w:r>
      <w:r w:rsidR="00E60B82">
        <w:rPr>
          <w:b/>
          <w:iCs/>
        </w:rPr>
        <w:t>S</w:t>
      </w:r>
      <w:r w:rsidRPr="00F74C5E">
        <w:rPr>
          <w:b/>
          <w:iCs/>
        </w:rPr>
        <w:t>tack</w:t>
      </w:r>
      <w:r w:rsidRPr="00F74C5E">
        <w:rPr>
          <w:b/>
          <w:iCs/>
        </w:rPr>
        <w:t xml:space="preserve"> Developer </w:t>
      </w:r>
      <w:r w:rsidRPr="00F74C5E">
        <w:rPr>
          <w:bCs/>
          <w:iCs/>
        </w:rPr>
        <w:t>| Forever Group (</w:t>
      </w:r>
      <w:r w:rsidR="006B4D7B" w:rsidRPr="00362276">
        <w:t xml:space="preserve">Hybrid </w:t>
      </w:r>
      <w:r w:rsidR="006B4D7B">
        <w:t xml:space="preserve">- </w:t>
      </w:r>
      <w:r w:rsidRPr="00F74C5E">
        <w:rPr>
          <w:bCs/>
          <w:iCs/>
        </w:rPr>
        <w:t>Dubai, UAE)</w:t>
      </w:r>
      <w:r w:rsidRPr="000164ED">
        <w:tab/>
        <w:t>20</w:t>
      </w:r>
      <w:r>
        <w:t>25</w:t>
      </w:r>
      <w:r w:rsidRPr="000164ED">
        <w:t>- Present</w:t>
      </w:r>
    </w:p>
    <w:p w14:paraId="03769050" w14:textId="27DFBA87" w:rsidR="00385264" w:rsidRPr="00385264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>Developed enterprise applications for Forever Events and Red</w:t>
      </w:r>
      <w:r>
        <w:rPr>
          <w:lang w:val="en-AE"/>
        </w:rPr>
        <w:t xml:space="preserve"> </w:t>
      </w:r>
      <w:r w:rsidRPr="00385264">
        <w:rPr>
          <w:lang w:val="en-AE"/>
        </w:rPr>
        <w:t>Events using React</w:t>
      </w:r>
      <w:r w:rsidR="00A87C0D">
        <w:rPr>
          <w:lang w:val="en-AE"/>
        </w:rPr>
        <w:t>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NextJS</w:t>
      </w:r>
      <w:r w:rsidRPr="00385264">
        <w:rPr>
          <w:lang w:val="en-AE"/>
        </w:rPr>
        <w:t xml:space="preserve">, and </w:t>
      </w:r>
      <w:r w:rsidR="00A87C0D">
        <w:rPr>
          <w:lang w:val="en-AE"/>
        </w:rPr>
        <w:t>NestJS</w:t>
      </w:r>
      <w:r w:rsidRPr="00385264">
        <w:rPr>
          <w:lang w:val="en-AE"/>
        </w:rPr>
        <w:t xml:space="preserve">. </w:t>
      </w:r>
    </w:p>
    <w:p w14:paraId="768B07CE" w14:textId="59912E52" w:rsidR="00385264" w:rsidRPr="00385264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 xml:space="preserve">Built scalable APIs, authentication systems, and responsive user interfaces for business operations. </w:t>
      </w:r>
    </w:p>
    <w:p w14:paraId="60043493" w14:textId="7760D9D1" w:rsidR="00385264" w:rsidRPr="00F74C5E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>Collaborated with distributed teams to deliver production-ready features.</w:t>
      </w:r>
    </w:p>
    <w:p w14:paraId="562BA8C5" w14:textId="0FD6B913" w:rsidR="000164ED" w:rsidRPr="000164ED" w:rsidRDefault="00362276" w:rsidP="00362276">
      <w:pPr>
        <w:pStyle w:val="List"/>
      </w:pPr>
      <w:r w:rsidRPr="00362276">
        <w:rPr>
          <w:b/>
          <w:iCs/>
        </w:rPr>
        <w:t xml:space="preserve">Full </w:t>
      </w:r>
      <w:r w:rsidR="00E60B82">
        <w:rPr>
          <w:b/>
          <w:iCs/>
        </w:rPr>
        <w:t>S</w:t>
      </w:r>
      <w:r w:rsidRPr="00362276">
        <w:rPr>
          <w:b/>
          <w:iCs/>
        </w:rPr>
        <w:t>tack</w:t>
      </w:r>
      <w:r w:rsidRPr="00362276">
        <w:rPr>
          <w:b/>
          <w:iCs/>
        </w:rPr>
        <w:t xml:space="preserve"> </w:t>
      </w:r>
      <w:r w:rsidRPr="00362276">
        <w:rPr>
          <w:b/>
          <w:iCs/>
        </w:rPr>
        <w:t xml:space="preserve">Developer </w:t>
      </w:r>
      <w:r w:rsidRPr="00362276">
        <w:rPr>
          <w:rStyle w:val="Emphasis"/>
          <w:b w:val="0"/>
          <w:bCs/>
        </w:rPr>
        <w:t>|</w:t>
      </w:r>
      <w:r w:rsidR="000164ED" w:rsidRPr="000164ED">
        <w:t xml:space="preserve"> </w:t>
      </w:r>
      <w:r w:rsidRPr="00362276">
        <w:t>Global Dynamics (Remote - Iraq)</w:t>
      </w:r>
      <w:r w:rsidR="000164ED" w:rsidRPr="000164ED">
        <w:tab/>
        <w:t>20</w:t>
      </w:r>
      <w:r>
        <w:t>25</w:t>
      </w:r>
    </w:p>
    <w:p w14:paraId="4D5C8C10" w14:textId="785A9C95" w:rsidR="00385264" w:rsidRPr="00385264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>Developed scalable full-stack applications using React</w:t>
      </w:r>
      <w:r w:rsidR="00A87C0D">
        <w:rPr>
          <w:lang w:val="en-AE"/>
        </w:rPr>
        <w:t>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NodeJS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NestJS</w:t>
      </w:r>
      <w:r w:rsidRPr="00385264">
        <w:rPr>
          <w:lang w:val="en-AE"/>
        </w:rPr>
        <w:t xml:space="preserve">, Prisma, and PostgreSQL. </w:t>
      </w:r>
    </w:p>
    <w:p w14:paraId="42B711C5" w14:textId="322BFD72" w:rsidR="00385264" w:rsidRPr="00EE1630" w:rsidRDefault="00385264" w:rsidP="00385264">
      <w:pPr>
        <w:pStyle w:val="ListBullet"/>
      </w:pPr>
      <w:r w:rsidRPr="00385264">
        <w:rPr>
          <w:lang w:val="en-AE"/>
        </w:rPr>
        <w:t>Built real-time dashboards and optimized backend performance for enterprise systems.</w:t>
      </w:r>
    </w:p>
    <w:p w14:paraId="37AB20ED" w14:textId="15B8EBBB" w:rsidR="000164ED" w:rsidRPr="00EE1630" w:rsidRDefault="00362276" w:rsidP="00362276">
      <w:pPr>
        <w:pStyle w:val="List"/>
      </w:pPr>
      <w:r w:rsidRPr="00362276">
        <w:rPr>
          <w:b/>
          <w:iCs/>
        </w:rPr>
        <w:lastRenderedPageBreak/>
        <w:t>Frontend Developer</w:t>
      </w:r>
      <w:r w:rsidR="000164ED" w:rsidRPr="00EE1630">
        <w:t xml:space="preserve"> | </w:t>
      </w:r>
      <w:r w:rsidRPr="00362276">
        <w:t>Global Lean Industry (GLI) – Grwan</w:t>
      </w:r>
      <w:r>
        <w:t xml:space="preserve"> </w:t>
      </w:r>
      <w:r w:rsidRPr="00362276">
        <w:t>Group (Remote - UAE)</w:t>
      </w:r>
      <w:r w:rsidR="000164ED" w:rsidRPr="00EE1630">
        <w:tab/>
        <w:t>20</w:t>
      </w:r>
      <w:r>
        <w:t>25</w:t>
      </w:r>
    </w:p>
    <w:p w14:paraId="1483D649" w14:textId="57A9D3DE" w:rsidR="00385264" w:rsidRPr="00385264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 xml:space="preserve">Developed enterprise applications with </w:t>
      </w:r>
      <w:r w:rsidR="00A87C0D">
        <w:rPr>
          <w:lang w:val="en-AE"/>
        </w:rPr>
        <w:t>ReactJS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NextJS</w:t>
      </w:r>
      <w:r w:rsidRPr="00385264">
        <w:rPr>
          <w:lang w:val="en-AE"/>
        </w:rPr>
        <w:t xml:space="preserve">, and TypeScript. </w:t>
      </w:r>
    </w:p>
    <w:p w14:paraId="4968F0CE" w14:textId="0834C99F" w:rsidR="00385264" w:rsidRPr="00385264" w:rsidRDefault="00385264" w:rsidP="00385264">
      <w:pPr>
        <w:pStyle w:val="ListBullet"/>
      </w:pPr>
      <w:r w:rsidRPr="00385264">
        <w:rPr>
          <w:lang w:val="en-AE"/>
        </w:rPr>
        <w:t>Improved application performance and created reusable UI components using Tailwind CSS.</w:t>
      </w:r>
    </w:p>
    <w:p w14:paraId="6573724F" w14:textId="1D0CD344" w:rsidR="00362276" w:rsidRPr="00EE1630" w:rsidRDefault="00362276" w:rsidP="00362276">
      <w:pPr>
        <w:pStyle w:val="List"/>
      </w:pPr>
      <w:r/>
      <w:r w:rsidRPr="00362276">
        <w:rPr>
          <w:b/>
          <w:iCs/>
        </w:rPr>
        <w:t>Full Stack Developer</w:t>
      </w:r>
      <w:r w:rsidRPr="00EE1630">
        <w:t xml:space="preserve"> | </w:t>
      </w:r>
      <w:r w:rsidRPr="00362276">
        <w:t>Mark &amp; Success (Remote - Egypt)</w:t>
      </w:r>
      <w:r w:rsidRPr="00EE1630">
        <w:tab/>
        <w:t>20</w:t>
      </w:r>
      <w:r>
        <w:t>2</w:t>
      </w:r>
      <w:r>
        <w:t>4 - 2025</w:t>
      </w:r>
    </w:p>
    <w:p w14:paraId="0EA7DD14" w14:textId="7EABE38E" w:rsidR="00385264" w:rsidRPr="00385264" w:rsidRDefault="00385264" w:rsidP="00385264">
      <w:pPr>
        <w:pStyle w:val="ListBullet"/>
        <w:rPr>
          <w:lang w:val="en-AE"/>
        </w:rPr>
      </w:pPr>
      <w:r w:rsidRPr="00385264">
        <w:rPr>
          <w:lang w:val="en-AE"/>
        </w:rPr>
        <w:t>Built full-stack features using React</w:t>
      </w:r>
      <w:r w:rsidR="00A87C0D">
        <w:rPr>
          <w:lang w:val="en-AE"/>
        </w:rPr>
        <w:t>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NodeJS</w:t>
      </w:r>
      <w:r w:rsidRPr="00385264">
        <w:rPr>
          <w:lang w:val="en-AE"/>
        </w:rPr>
        <w:t xml:space="preserve">, </w:t>
      </w:r>
      <w:r w:rsidR="00A87C0D">
        <w:rPr>
          <w:lang w:val="en-AE"/>
        </w:rPr>
        <w:t>NestJS</w:t>
      </w:r>
      <w:r w:rsidRPr="00385264">
        <w:rPr>
          <w:lang w:val="en-AE"/>
        </w:rPr>
        <w:t xml:space="preserve">, Express.js, and Prisma ORM. </w:t>
      </w:r>
    </w:p>
    <w:p w14:paraId="464CBA09" w14:textId="01AF619D" w:rsidR="00385264" w:rsidRDefault="00385264" w:rsidP="00385264">
      <w:pPr>
        <w:pStyle w:val="ListBullet"/>
      </w:pPr>
      <w:r w:rsidRPr="00385264">
        <w:rPr>
          <w:lang w:val="en-AE"/>
        </w:rPr>
        <w:t>Developed REST APIs and optimized backend performance.</w:t>
      </w:r>
    </w:p>
    <w:p w14:paraId="7E2B5161" w14:textId="0D1C23EA" w:rsidR="00362276" w:rsidRPr="00EE1630" w:rsidRDefault="00362276" w:rsidP="00362276">
      <w:pPr>
        <w:pStyle w:val="List"/>
      </w:pPr>
      <w:r w:rsidRPr="00362276">
        <w:rPr>
          <w:b/>
          <w:iCs/>
        </w:rPr>
        <w:t>Frontend Developer</w:t>
      </w:r>
      <w:r w:rsidRPr="00EE1630">
        <w:t xml:space="preserve"> | </w:t>
      </w:r>
      <w:r w:rsidRPr="00362276">
        <w:t xml:space="preserve">Rasid (Hybrid </w:t>
      </w:r>
      <w:r w:rsidR="006B4D7B">
        <w:t>– Cairo,</w:t>
      </w:r>
      <w:r w:rsidRPr="00362276">
        <w:t xml:space="preserve"> Egypt)</w:t>
      </w:r>
      <w:r w:rsidRPr="00EE1630">
        <w:tab/>
      </w:r>
      <w:r w:rsidRPr="00362276">
        <w:t>2023 - 2025</w:t>
      </w:r>
    </w:p>
    <w:p w14:paraId="5EDDE043" w14:textId="44E346A5" w:rsidR="00362276" w:rsidRDefault="00362276" w:rsidP="00362276">
      <w:pPr>
        <w:pStyle w:val="ListBullet"/>
      </w:pPr>
      <w:r w:rsidRPr="00362276">
        <w:t>Developed enterprise-level apps with React</w:t>
      </w:r>
      <w:r w:rsidR="00A87C0D">
        <w:t>JS</w:t>
      </w:r>
      <w:r w:rsidRPr="00362276">
        <w:t>/</w:t>
      </w:r>
      <w:r w:rsidR="00A87C0D">
        <w:t>NextJS</w:t>
      </w:r>
      <w:r w:rsidRPr="00362276">
        <w:t>, serving 10+ teams.</w:t>
      </w:r>
    </w:p>
    <w:p w14:paraId="00F14515" w14:textId="6737F088" w:rsidR="00362276" w:rsidRDefault="00362276" w:rsidP="00362276">
      <w:pPr>
        <w:pStyle w:val="ListBullet"/>
      </w:pPr>
      <w:r w:rsidRPr="00362276">
        <w:t xml:space="preserve">Built a facility management platform with real-time reporting, SOS, HR, and attendance tracking for </w:t>
      </w:r>
      <w:r w:rsidR="001E5B9E">
        <w:t>1</w:t>
      </w:r>
      <w:r w:rsidRPr="00362276">
        <w:t>5,000+ users.</w:t>
      </w:r>
    </w:p>
    <w:p w14:paraId="23C6F62D" w14:textId="5508D30F" w:rsidR="00362276" w:rsidRDefault="00362276" w:rsidP="00362276">
      <w:pPr>
        <w:pStyle w:val="ListBullet"/>
      </w:pPr>
      <w:r w:rsidRPr="00362276">
        <w:t>Designed a UI customization card builder, improving configuration efficiency by 40%.</w:t>
      </w:r>
    </w:p>
    <w:p w14:paraId="62FC6C52" w14:textId="291AB4D8" w:rsidR="00362276" w:rsidRPr="001E5B9E" w:rsidRDefault="00362276" w:rsidP="00362276">
      <w:pPr>
        <w:pStyle w:val="ListBullet"/>
      </w:pPr>
      <w:r w:rsidRPr="00362276">
        <w:rPr>
          <w:lang w:val="en-AE"/>
        </w:rPr>
        <w:t>Integrated 3D facility monitoring with Three.js, reducing incident response time.</w:t>
      </w:r>
    </w:p>
    <w:p w14:paraId="1B271B60" w14:textId="6D6E6163" w:rsidR="00E60B82" w:rsidRPr="000164ED" w:rsidRDefault="00E60B82" w:rsidP="00E60B82">
      <w:pPr>
        <w:pStyle w:val="Heading1"/>
      </w:pPr>
      <w:r w:rsidRPr="000164ED">
        <w:t>Education</w:t>
      </w:r>
    </w:p>
    <w:p w14:paraId="4651FEFA" w14:textId="77777777" w:rsidR="00E60B82" w:rsidRDefault="00E60B82" w:rsidP="00E60B82">
      <w:pPr>
        <w:pStyle w:val="List"/>
      </w:pPr>
      <w:r w:rsidRPr="001B489A">
        <w:t>Bachelor’s Degree in Accounting | Cairo University</w:t>
      </w:r>
      <w:r w:rsidRPr="000164ED">
        <w:tab/>
      </w:r>
      <w:r w:rsidRPr="001B489A">
        <w:t xml:space="preserve">2020 </w:t>
      </w:r>
      <w:r>
        <w:t>–</w:t>
      </w:r>
      <w:r w:rsidRPr="001B489A">
        <w:t xml:space="preserve"> 2024</w:t>
      </w:r>
    </w:p>
    <w:sectPr w:rsidR="000164ED" w:rsidRPr="000164ED" w:rsidSect="00E5133F">
      <w:headerReference w:type="default" r:id="rId16"/>
      <w:footerReference w:type="default" r:id="rId17"/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9DF16" w14:textId="77777777" w:rsidR="002573F1" w:rsidRDefault="002573F1" w:rsidP="00EF270B">
      <w:pPr>
        <w:spacing w:line="240" w:lineRule="auto"/>
      </w:pPr>
      <w:r>
        <w:separator/>
      </w:r>
    </w:p>
  </w:endnote>
  <w:endnote w:type="continuationSeparator" w:id="0">
    <w:p w14:paraId="2633A89A" w14:textId="77777777" w:rsidR="002573F1" w:rsidRDefault="002573F1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615AC" w14:textId="77777777" w:rsidR="002573F1" w:rsidRDefault="002573F1" w:rsidP="00EF270B">
      <w:pPr>
        <w:spacing w:line="240" w:lineRule="auto"/>
      </w:pPr>
      <w:r>
        <w:separator/>
      </w:r>
    </w:p>
  </w:footnote>
  <w:footnote w:type="continuationSeparator" w:id="0">
    <w:p w14:paraId="4B1DDBB8" w14:textId="77777777" w:rsidR="002573F1" w:rsidRDefault="002573F1" w:rsidP="00EF270B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7830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3A30A4"/>
    <w:multiLevelType w:val="hybridMultilevel"/>
    <w:tmpl w:val="A5D0C4F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764872C4"/>
    <w:multiLevelType w:val="multilevel"/>
    <w:tmpl w:val="34E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009549">
    <w:abstractNumId w:val="2"/>
  </w:num>
  <w:num w:numId="2" w16cid:durableId="873925989">
    <w:abstractNumId w:val="5"/>
  </w:num>
  <w:num w:numId="3" w16cid:durableId="1145048583">
    <w:abstractNumId w:val="3"/>
  </w:num>
  <w:num w:numId="4" w16cid:durableId="428891247">
    <w:abstractNumId w:val="4"/>
  </w:num>
  <w:num w:numId="5" w16cid:durableId="1991596441">
    <w:abstractNumId w:val="0"/>
  </w:num>
  <w:num w:numId="6" w16cid:durableId="510415300">
    <w:abstractNumId w:val="6"/>
  </w:num>
  <w:num w:numId="7" w16cid:durableId="1867521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A75"/>
    <w:rsid w:val="000164ED"/>
    <w:rsid w:val="00036F36"/>
    <w:rsid w:val="000429E8"/>
    <w:rsid w:val="000E4322"/>
    <w:rsid w:val="001B489A"/>
    <w:rsid w:val="001E5B9E"/>
    <w:rsid w:val="00224CF9"/>
    <w:rsid w:val="002573F1"/>
    <w:rsid w:val="00257458"/>
    <w:rsid w:val="00257731"/>
    <w:rsid w:val="002C0A75"/>
    <w:rsid w:val="00311408"/>
    <w:rsid w:val="00336B0F"/>
    <w:rsid w:val="00353109"/>
    <w:rsid w:val="00362276"/>
    <w:rsid w:val="00385264"/>
    <w:rsid w:val="003B7AE8"/>
    <w:rsid w:val="003D26C7"/>
    <w:rsid w:val="004306FB"/>
    <w:rsid w:val="00460309"/>
    <w:rsid w:val="00463114"/>
    <w:rsid w:val="00475B42"/>
    <w:rsid w:val="0048632A"/>
    <w:rsid w:val="00491853"/>
    <w:rsid w:val="004F5FAC"/>
    <w:rsid w:val="005111D0"/>
    <w:rsid w:val="005718FB"/>
    <w:rsid w:val="005933EA"/>
    <w:rsid w:val="005F2437"/>
    <w:rsid w:val="00657E77"/>
    <w:rsid w:val="00663949"/>
    <w:rsid w:val="006B04B2"/>
    <w:rsid w:val="006B4D7B"/>
    <w:rsid w:val="006C0F34"/>
    <w:rsid w:val="006E7E6D"/>
    <w:rsid w:val="007206DE"/>
    <w:rsid w:val="007B4308"/>
    <w:rsid w:val="007D6B67"/>
    <w:rsid w:val="007F20E9"/>
    <w:rsid w:val="007F4E96"/>
    <w:rsid w:val="00800A7C"/>
    <w:rsid w:val="008C57C3"/>
    <w:rsid w:val="009B28A1"/>
    <w:rsid w:val="00A03370"/>
    <w:rsid w:val="00A87C0D"/>
    <w:rsid w:val="00AF2A9F"/>
    <w:rsid w:val="00B0165F"/>
    <w:rsid w:val="00B80FFE"/>
    <w:rsid w:val="00B8250D"/>
    <w:rsid w:val="00B84486"/>
    <w:rsid w:val="00BE1752"/>
    <w:rsid w:val="00C24338"/>
    <w:rsid w:val="00C4642B"/>
    <w:rsid w:val="00D30150"/>
    <w:rsid w:val="00D31730"/>
    <w:rsid w:val="00D75597"/>
    <w:rsid w:val="00D920AB"/>
    <w:rsid w:val="00DD53B4"/>
    <w:rsid w:val="00E17A6C"/>
    <w:rsid w:val="00E3298B"/>
    <w:rsid w:val="00E43521"/>
    <w:rsid w:val="00E5133F"/>
    <w:rsid w:val="00E60B82"/>
    <w:rsid w:val="00E724A0"/>
    <w:rsid w:val="00E95B46"/>
    <w:rsid w:val="00EA2625"/>
    <w:rsid w:val="00EB3F0C"/>
    <w:rsid w:val="00ED3713"/>
    <w:rsid w:val="00EE1630"/>
    <w:rsid w:val="00EF270B"/>
    <w:rsid w:val="00F247DE"/>
    <w:rsid w:val="00F57BDD"/>
    <w:rsid w:val="00F74C5E"/>
    <w:rsid w:val="00FB0E2C"/>
    <w:rsid w:val="00FC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4E259"/>
  <w15:chartTrackingRefBased/>
  <w15:docId w15:val="{9FB8F779-FA87-4F7F-9890-67902EB6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cs="Calibri" w:eastAsia="Calibri"/>
        <w:color w:val="1A1A1A"/>
        <w:sz w:val="21"/>
        <w:szCs w:val="21"/>
        <w:lang w:val="en-IN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before="0" w:after="0" w:line="240" w:lineRule="auto"/>
      <w:jc w:val="both"/>
    </w:pPr>
    <w:rPr>
      <w:color w:val="1A1A1A"/>
      <w:sz w:val="21"/>
      <w:szCs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before="70" w:after="30" w:line="240" w:lineRule="auto"/>
      <w:outlineLvl w:val="0"/>
    </w:pPr>
    <w:rPr>
      <w:rFonts w:ascii="Calibri" w:hAnsi="Calibri" w:cs="Calibri" w:eastAsia="Calibri"/>
      <w:b/>
      <w:caps/>
      <w:color w:val="111111"/>
      <w:sz w:val="23"/>
      <w:szCs w:val="23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B9E"/>
    <w:pPr>
      <w:keepNext/>
      <w:keepLines/>
      <w:spacing w:before="0" w:after="0" w:line="240" w:lineRule="auto"/>
      <w:outlineLvl w:val="1"/>
    </w:pPr>
    <w:rPr>
      <w:rFonts w:ascii="Calibri" w:hAnsi="Calibri" w:cs="Calibri" w:eastAsia="Calibri"/>
      <w:color w:val="1A1A1A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1A1A1A"/>
      <w:sz w:val="21"/>
      <w:szCs w:val="21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1A1A1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1A1A1A"/>
      <w:sz w:val="21"/>
      <w:szCs w:val="2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1A1A1A"/>
      <w:sz w:val="21"/>
      <w:szCs w:val="21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before="0" w:after="0"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0" w:after="0" w:line="240" w:lineRule="auto"/>
    </w:pPr>
    <w:rPr>
      <w:rFonts w:ascii="Calibri" w:hAnsi="Calibri" w:cs="Calibri" w:eastAsia="Calibri"/>
      <w:color w:val="1A1A1A"/>
      <w:sz w:val="21"/>
      <w:szCs w:val="21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before="0" w:after="0" w:line="240" w:lineRule="auto"/>
      <w:contextualSpacing/>
    </w:pPr>
    <w:rPr>
      <w:rFonts w:ascii="Calibri" w:hAnsi="Calibri" w:cs="Calibri" w:eastAsia="Calibri"/>
      <w:b/>
      <w:caps/>
      <w:color w:val="1A1A1A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="Calibri" w:hAnsi="Calibri" w:cs="Calibri" w:eastAsia="Calibri"/>
      <w:b/>
      <w:caps/>
      <w:color w:val="1A1A1A"/>
      <w:sz w:val="21"/>
      <w:szCs w:val="2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before="0" w:after="0" w:line="240" w:lineRule="auto"/>
    </w:pPr>
    <w:rPr>
      <w:rFonts w:ascii="Calibri" w:hAnsi="Calibri" w:cs="Calibri" w:eastAsia="Calibri"/>
      <w:caps/>
      <w:color w:val="1A1A1A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ascii="Calibri" w:hAnsi="Calibri" w:cs="Calibri" w:eastAsia="Calibri"/>
      <w:caps/>
      <w:color w:val="1A1A1A"/>
      <w:sz w:val="21"/>
      <w:szCs w:val="21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Calibri" w:hAnsi="Calibri" w:cs="Calibri" w:eastAsia="Calibri"/>
      <w:color w:val="1A1A1A"/>
      <w:sz w:val="21"/>
      <w:szCs w:val="21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Calibri" w:hAnsi="Calibri" w:cs="Calibri" w:eastAsia="Calibri"/>
      <w:color w:val="1A1A1A"/>
      <w:sz w:val="21"/>
      <w:szCs w:val="21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ascii="Calibri" w:hAnsi="Calibri" w:cs="Calibri" w:eastAsia="Calibri"/>
      <w:b/>
      <w:caps/>
      <w:color w:val="111111"/>
      <w:sz w:val="23"/>
      <w:szCs w:val="23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Calibri" w:hAnsi="Calibri" w:cs="Calibri" w:eastAsia="Calibri"/>
      <w:color w:val="1A1A1A"/>
      <w:sz w:val="21"/>
      <w:szCs w:val="21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Calibri" w:hAnsi="Calibri" w:cs="Calibri" w:eastAsia="Calibri"/>
      <w:color w:val="1A1A1A"/>
      <w:sz w:val="21"/>
      <w:szCs w:val="21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Calibri" w:hAnsi="Calibri" w:cs="Calibri" w:eastAsia="Calibri"/>
      <w:color w:val="1A1A1A"/>
      <w:sz w:val="21"/>
      <w:szCs w:val="21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Calibri" w:hAnsi="Calibri" w:cs="Calibri" w:eastAsia="Calibri"/>
      <w:color w:val="1A1A1A"/>
      <w:sz w:val="21"/>
      <w:szCs w:val="21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  <w:spacing w:before="0" w:after="0" w:line="240" w:lineRule="auto"/>
    </w:pPr>
    <w:rPr>
      <w:color w:val="1A1A1A"/>
      <w:sz w:val="21"/>
      <w:szCs w:val="21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before="0" w:after="0"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  <w:color w:val="1A1A1A"/>
      <w:sz w:val="21"/>
      <w:szCs w:val="21"/>
    </w:rPr>
  </w:style>
  <w:style w:type="paragraph" w:customStyle="1" w:styleId="Space">
    <w:name w:val="Space"/>
    <w:basedOn w:val="Normal"/>
    <w:qFormat/>
    <w:rsid w:val="00EA2625"/>
    <w:rPr>
      <w:color w:val="1A1A1A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B9E"/>
    <w:rPr>
      <w:rFonts w:ascii="Calibri" w:hAnsi="Calibri" w:cs="Calibri" w:eastAsia="Calibri"/>
      <w:color w:val="1A1A1A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xmuhameed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xmuhameed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dev.xmuhameed@gmail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a.me/+971505934245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hale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</Template>
  <TotalTime>6</TotalTime>
  <Pages>2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Dia Flower</cp:lastModifiedBy>
  <cp:revision>2</cp:revision>
  <cp:lastPrinted>2026-07-27T12:25:00Z</cp:lastPrinted>
  <dcterms:created xsi:type="dcterms:W3CDTF">2026-07-27T12:31:00Z</dcterms:created>
  <dcterms:modified xsi:type="dcterms:W3CDTF">2026-07-27T12:31:00Z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