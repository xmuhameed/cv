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B950" w14:textId="77777777" w:rsidR="00C24338" w:rsidRDefault="00C24338" w:rsidP="00385264">
      <w:pPr>
        <w:pStyle w:val="Subtitle"/>
        <w:spacing w:before="0" w:after="20" w:line="240" w:lineRule="auto"/>
        <w:rPr>
          <w:rFonts w:ascii="Calibri" w:hAnsi="Calibri" w:cs="Calibri" w:eastAsia="Calibri"/>
          <w:b/>
          <w:lang w:val="en-AE"/>
        </w:rPr>
      </w:pPr>
      <w:r w:rsidRPr="00C24338">
        <w:rPr>
          <w:rFonts w:ascii="Calibri" w:hAnsi="Calibri" w:cs="Calibri" w:eastAsia="Calibri"/>
          <w:b/>
          <w:sz w:val="40"/>
          <w:szCs w:val="40"/>
          <w:lang w:val="en-AE"/>
        </w:rPr>
        <w:t>MOHAMED MOSTAFA ABDELKADER</w:t>
      </w:r>
    </w:p>
    <w:p w14:paraId="743E200A" w14:textId="22C33B5D" w:rsidR="00C24338" w:rsidRDefault="00476D0B" w:rsidP="00476D0B">
      <w:pPr>
        <w:spacing w:before="0" w:after="20" w:line="240" w:lineRule="auto"/>
        <w:rPr>
          <w:rFonts w:ascii="Calibri" w:hAnsi="Calibri" w:cs="Calibri" w:eastAsia="Calibri"/>
          <w:caps/>
          <w:color w:val="1A1A1A"/>
          <w:lang w:val="en-AE"/>
        </w:rPr>
      </w:pPr>
      <w:r w:rsidRPr="00476D0B">
        <w:rPr>
          <w:rFonts w:ascii="Calibri" w:hAnsi="Calibri" w:cs="Calibri" w:eastAsia="Calibri"/>
          <w:caps/>
          <w:color w:val="1A1A1A"/>
          <w:sz w:val="24"/>
          <w:szCs w:val="24"/>
        </w:rPr>
        <w:t>BACKEND</w:t>
      </w:r>
      <w:r w:rsidR="00C24338" w:rsidRPr="00C24338">
        <w:rPr>
          <w:rFonts w:ascii="Calibri" w:hAnsi="Calibri" w:cs="Calibri" w:eastAsia="Calibri"/>
          <w:caps/>
          <w:color w:val="1A1A1A"/>
          <w:sz w:val="24"/>
          <w:szCs w:val="24"/>
          <w:lang w:val="en-AE"/>
        </w:rPr>
        <w:t xml:space="preserve"> DEVELOPER</w:t>
      </w:r>
    </w:p>
    <w:p w14:paraId="023A9DB2" w14:textId="23BC8DC6" w:rsidR="00EF270B" w:rsidRPr="001B489A" w:rsidRDefault="00385264" w:rsidP="00C24338">
      <w:pPr>
        <w:rPr>
          <w:b/>
          <w:bCs/>
        </w:rPr>
      </w:pPr>
      <w:hyperlink r:id="rId10" w:history="1">
        <w:r w:rsidR="00C24338" w:rsidRPr="00E60B82">
          <w:rPr>
            <w:rStyle w:val="Hyperlink"/>
            <w:color w:val="1A1A1A"/>
          </w:rPr>
          <w:t>+971505934245</w:t>
        </w:r>
      </w:hyperlink>
      <w:r w:rsidR="000164ED" w:rsidRPr="00E60B82">
        <w:rPr>
          <w:color w:val="1A1A1A"/>
        </w:rPr>
        <w:t xml:space="preserve"> </w:t>
      </w:r>
      <w:r w:rsidR="000164ED" w:rsidRPr="000164ED">
        <w:t xml:space="preserve">| </w:t>
      </w:r>
      <w:hyperlink r:id="rId11" w:history="1">
        <w:r w:rsidR="00C24338" w:rsidRPr="00E60B82">
          <w:rPr>
            <w:rStyle w:val="Hyperlink"/>
            <w:color w:val="1A1A1A"/>
          </w:rPr>
          <w:t>dev.xmuhameed@gmail.com</w:t>
        </w:r>
      </w:hyperlink>
      <w:r w:rsidR="000164ED" w:rsidRPr="00E60B82">
        <w:rPr>
          <w:color w:val="1A1A1A"/>
        </w:rPr>
        <w:t xml:space="preserve"> | </w:t>
      </w:r>
      <w:hyperlink r:id="rId12" w:history="1">
        <w:r w:rsidR="00C24338" w:rsidRPr="00E60B82">
          <w:rPr>
            <w:rStyle w:val="Hyperlink"/>
            <w:color w:val="1A1A1A"/>
          </w:rPr>
          <w:t>linkedin.com/in/xmuhameed</w:t>
        </w:r>
      </w:hyperlink>
      <w:r w:rsidR="001B489A" w:rsidRPr="00E60B82">
        <w:rPr>
          <w:color w:val="1A1A1A"/>
        </w:rPr>
        <w:t xml:space="preserve"> </w:t>
      </w:r>
      <w:r w:rsidR="001B489A" w:rsidRPr="00E60B82">
        <w:rPr>
          <w:color w:val="1A1A1A"/>
        </w:rPr>
        <w:t>|</w:t>
      </w:r>
      <w:r w:rsidR="00E60B82" w:rsidRPr="00E60B82">
        <w:rPr>
          <w:color w:val="1A1A1A"/>
        </w:rPr>
        <w:t xml:space="preserve"> </w:t>
      </w:r>
      <w:hyperlink r:id="rId13" w:history="1">
        <w:r w:rsidR="00E60B82" w:rsidRPr="00E60B82">
          <w:rPr>
            <w:rStyle w:val="Hyperlink"/>
            <w:color w:val="1A1A1A"/>
          </w:rPr>
          <w:t>xmuhameed.com</w:t>
        </w:r>
      </w:hyperlink>
      <w:r w:rsidR="00E60B82">
        <w:t xml:space="preserve"> </w:t>
      </w:r>
      <w:r w:rsidR="00E60B82" w:rsidRPr="000164ED">
        <w:t>|</w:t>
      </w:r>
      <w:r w:rsidR="001B489A" w:rsidRPr="000164ED">
        <w:t xml:space="preserve"> </w:t>
      </w:r>
      <w:r w:rsidR="001B489A" w:rsidRPr="00E60B82">
        <w:rPr>
          <w:color w:val="1A1A1A"/>
        </w:rPr>
        <w:t>Dubai, UAE</w:t>
      </w:r>
    </w:p>
    <w:p w14:paraId="1DC05729" w14:textId="77777777" w:rsidR="00311408" w:rsidRPr="00311408" w:rsidRDefault="00311408" w:rsidP="00311408">
      <w:pPr>
        <w:pBdr>
          <w:bottom w:val="single" w:sz="8" w:space="1" w:color="auto"/>
        </w:pBdr>
        <w:spacing w:before="0" w:after="60" w:line="120" w:lineRule="exact"/>
        <w:rPr>
          <w:rFonts w:ascii="Calibri" w:hAnsi="Calibri" w:cs="Calibri" w:eastAsia="Calibri"/>
          <w:color w:val="1A1A1A"/>
        </w:rPr>
      </w:pPr>
    </w:p>
    <w:p w14:paraId="035F7F63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1F0BF55C" w14:textId="4372222B" w:rsidR="00E60B82" w:rsidRPr="00476D0B" w:rsidRDefault="00476D0B" w:rsidP="00476D0B">
      <w:pPr>
        <w:pStyle w:val="Space"/>
        <w:rPr>
          <w:lang w:val="en-AE"/>
        </w:rPr>
      </w:pPr>
      <w:r w:rsidRPr="00476D0B">
        <w:rPr>
          <w:b/>
          <w:bCs/>
        </w:rPr>
        <w:t>Backend Developer</w:t>
      </w:r>
      <w:r w:rsidRPr="00476D0B">
        <w:rPr/>
        <w:t xml:space="preserve"> with 4+ years of experience designing scalable server-side applications using </w:t>
      </w:r>
      <w:r w:rsidRPr="00476D0B">
        <w:rPr>
          <w:b/>
          <w:bCs/>
        </w:rPr>
        <w:t>Node.js, NestJS, Express.js, Prisma ORM, PostgreSQL, and MySQL</w:t>
      </w:r>
      <w:r w:rsidRPr="00476D0B">
        <w:rPr/>
        <w:t>. Experienced in building secure RESTful APIs, database design, authentication systems, payment gateway integrations, and performance optimization for enterprise and e-commerce platforms.</w:t>
      </w:r>
    </w:p>
    <w:p w14:paraId="7B4CF7D9" w14:textId="77777777" w:rsidR="00E60B82" w:rsidRPr="000164ED" w:rsidRDefault="00E60B82" w:rsidP="00E60B82">
      <w:pPr>
        <w:pStyle w:val="Heading1"/>
      </w:pPr>
      <w:r>
        <w:t>Career HIGHLIGHTS</w:t>
      </w:r>
    </w:p>
    <w:p w14:paraId="665ED116" w14:textId="7205C839" w:rsidR="00476D0B" w:rsidRPr="00476D0B" w:rsidRDefault="00476D0B" w:rsidP="00476D0B">
      <w:pPr>
        <w:pStyle w:val="List"/>
        <w:numPr>
          <w:ilvl w:val="0"/>
          <w:numId w:val="7"/>
        </w:numPr>
        <w:rPr>
          <w:lang w:val="en-AE"/>
        </w:rPr>
      </w:pPr>
      <w:r w:rsidRPr="00476D0B">
        <w:rPr>
          <w:lang w:val="en-AE"/>
        </w:rPr>
        <w:t xml:space="preserve">Designed scalable REST APIs supporting enterprise and e-commerce platforms. </w:t>
      </w:r>
    </w:p>
    <w:p w14:paraId="5E882ABB" w14:textId="62DF2FD6" w:rsidR="00476D0B" w:rsidRPr="00476D0B" w:rsidRDefault="00476D0B" w:rsidP="00476D0B">
      <w:pPr>
        <w:pStyle w:val="List"/>
        <w:numPr>
          <w:ilvl w:val="0"/>
          <w:numId w:val="7"/>
        </w:numPr>
        <w:rPr>
          <w:lang w:val="en-AE"/>
        </w:rPr>
      </w:pPr>
      <w:r w:rsidRPr="00476D0B">
        <w:rPr>
          <w:lang w:val="en-AE"/>
        </w:rPr>
        <w:t xml:space="preserve">Integrated Stripe and Tabby payment services. </w:t>
      </w:r>
    </w:p>
    <w:p w14:paraId="28DC3DCC" w14:textId="273B0BC5" w:rsidR="00476D0B" w:rsidRPr="00476D0B" w:rsidRDefault="00476D0B" w:rsidP="00476D0B">
      <w:pPr>
        <w:pStyle w:val="List"/>
        <w:numPr>
          <w:ilvl w:val="0"/>
          <w:numId w:val="7"/>
        </w:numPr>
        <w:rPr>
          <w:lang w:val="en-AE"/>
        </w:rPr>
      </w:pPr>
      <w:r w:rsidRPr="00476D0B">
        <w:rPr>
          <w:lang w:val="en-AE"/>
        </w:rPr>
        <w:t xml:space="preserve">Built secure authentication and authorization systems. </w:t>
      </w:r>
    </w:p>
    <w:p w14:paraId="243B8A3C" w14:textId="1F3F550B" w:rsidR="00476D0B" w:rsidRPr="00476D0B" w:rsidRDefault="00476D0B" w:rsidP="00476D0B">
      <w:pPr>
        <w:pStyle w:val="List"/>
        <w:numPr>
          <w:ilvl w:val="0"/>
          <w:numId w:val="7"/>
        </w:numPr>
        <w:rPr>
          <w:lang w:val="en-AE"/>
        </w:rPr>
      </w:pPr>
      <w:r w:rsidRPr="00476D0B">
        <w:rPr>
          <w:lang w:val="en-AE"/>
        </w:rPr>
        <w:t xml:space="preserve">Optimized database performance using Prisma ORM. </w:t>
      </w:r>
    </w:p>
    <w:p w14:paraId="1B32F272" w14:textId="5BAE3D9E" w:rsidR="00476D0B" w:rsidRPr="00476D0B" w:rsidRDefault="00476D0B" w:rsidP="00476D0B">
      <w:pPr>
        <w:pStyle w:val="List"/>
        <w:numPr>
          <w:ilvl w:val="0"/>
          <w:numId w:val="7"/>
        </w:numPr>
        <w:rPr>
          <w:lang w:val="en-AE"/>
        </w:rPr>
      </w:pPr>
      <w:r w:rsidRPr="00476D0B">
        <w:rPr>
          <w:lang w:val="en-AE"/>
        </w:rPr>
        <w:t xml:space="preserve">Developed backend systems powering real-time dashboards. </w:t>
      </w:r>
    </w:p>
    <w:p w14:paraId="650D651F" w14:textId="467EC032" w:rsidR="00476D0B" w:rsidRPr="00E60B82" w:rsidRDefault="00476D0B" w:rsidP="00476D0B">
      <w:pPr>
        <w:pStyle w:val="List"/>
        <w:numPr>
          <w:ilvl w:val="0"/>
          <w:numId w:val="7"/>
        </w:numPr>
      </w:pPr>
      <w:r w:rsidRPr="00476D0B">
        <w:rPr>
          <w:lang w:val="en-AE"/>
        </w:rPr>
        <w:t>Delivered high-performance backend services using NestJS.</w:t>
      </w:r>
    </w:p>
    <w:p w14:paraId="5864FF33" w14:textId="77777777" w:rsidR="000164ED" w:rsidRDefault="000164ED" w:rsidP="00491853">
      <w:pPr>
        <w:pStyle w:val="Heading1"/>
      </w:pPr>
      <w:r w:rsidRPr="00491853">
        <w:t>Technical Skills</w:t>
      </w:r>
    </w:p>
    <w:p w14:paraId="22DA5A0D" w14:textId="739643A3" w:rsidR="007F20E9" w:rsidRPr="007F20E9" w:rsidRDefault="007F20E9" w:rsidP="007F20E9">
      <w:r w:rsidRPr="007F20E9">
        <w:rPr>
          <w:b/>
          <w:bCs/>
        </w:rPr>
        <w:t>Languages:</w:t>
      </w:r>
      <w:r w:rsidRPr="007F20E9">
        <w:t xml:space="preserve"> JavaScript (ES6+), TypeScript, HTML5, CSS3</w:t>
      </w:r>
    </w:p>
    <w:p w14:paraId="62AB585C" w14:textId="70E18A54" w:rsidR="007F20E9" w:rsidRDefault="007F20E9" w:rsidP="007F20E9">
      <w:pPr>
        <w:pStyle w:val="Space"/>
        <w:jc w:val="left"/>
        <w:rPr/>
      </w:pPr>
      <w:r w:rsidRPr="007F20E9">
        <w:rPr>
          <w:b/>
          <w:bCs/>
        </w:rPr>
        <w:t>Frontend: ReactJS, NextJS, Tailwind CSS, Bootstrap, Redux Toolkit, Zustand, Three.js</w:t>
        <w:br/>
        <w:t>Backend: NodeJS, NestJS, Express.js, REST APIs, Prisma ORM, JWT Authentication</w:t>
      </w:r>
      <w:r w:rsidRPr="007F20E9">
        <w:rPr/>
      </w:r>
      <w:r w:rsidR="00A87C0D">
        <w:rPr/>
      </w:r>
      <w:r w:rsidRPr="007F20E9">
        <w:rPr/>
      </w:r>
      <w:r w:rsidR="00385264">
        <w:rPr/>
      </w:r>
      <w:r w:rsidRPr="007F20E9">
        <w:rPr/>
      </w:r>
      <w:r w:rsidR="00A87C0D">
        <w:rPr/>
      </w:r>
      <w:r w:rsidRPr="007F20E9">
        <w:rPr/>
      </w:r>
      <w:r w:rsidR="00F74C5E">
        <w:rPr/>
      </w:r>
      <w:r w:rsidRPr="007F20E9">
        <w:rPr>
          <w:b/>
          <w:bCs/>
        </w:rPr>
      </w:r>
      <w:r w:rsidRPr="007F20E9">
        <w:rPr/>
      </w:r>
      <w:r w:rsidR="00A87C0D">
        <w:rPr/>
      </w:r>
      <w:r w:rsidRPr="007F20E9">
        <w:rPr/>
      </w:r>
      <w:r w:rsidR="00A87C0D">
        <w:rPr/>
      </w:r>
      <w:r w:rsidRPr="007F20E9">
        <w:rPr/>
      </w:r>
    </w:p>
    <w:p w14:paraId="38259E69" w14:textId="68C240BF" w:rsidR="000164ED" w:rsidRDefault="007F20E9" w:rsidP="007F20E9">
      <w:pPr>
        <w:pStyle w:val="Space"/>
        <w:jc w:val="left"/>
        <w:rPr/>
      </w:pPr>
      <w:r w:rsidRPr="007F20E9">
        <w:rPr>
          <w:b/>
          <w:bCs/>
        </w:rPr>
        <w:t>Databases:</w:t>
      </w:r>
      <w:r w:rsidRPr="007F20E9">
        <w:rPr/>
        <w:t xml:space="preserve"> PostgreSQL, MySQL, MongoDB</w:t>
      </w:r>
      <w:r w:rsidR="00F74C5E">
        <w:rPr/>
        <w:br/>
      </w:r>
      <w:r w:rsidRPr="007F20E9">
        <w:rPr>
          <w:b/>
          <w:bCs/>
        </w:rPr>
        <w:t>Tools:</w:t>
      </w:r>
      <w:r w:rsidRPr="007F20E9">
        <w:rPr/>
        <w:t xml:space="preserve"> Git, GitHub, Postman, Figma, Stripe, Tabby, Google Analytics, Meta Pixel</w:t>
      </w:r>
    </w:p>
    <w:p w14:paraId="163AFF35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705D5EA8" w14:textId="6D044D30" w:rsidR="000164ED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 w:rsidRPr="00F74C5E">
        <w:t xml:space="preserve">Dia </w:t>
      </w:r>
      <w:r w:rsidR="00460309">
        <w:t>F</w:t>
      </w:r>
      <w:r w:rsidRPr="00F74C5E">
        <w:t>lower</w:t>
      </w:r>
      <w:r w:rsidRPr="00F74C5E">
        <w:t xml:space="preserve"> Group (</w:t>
      </w:r>
      <w:r w:rsidR="006B4D7B" w:rsidRPr="00362276">
        <w:t>Hybrid</w:t>
      </w:r>
      <w:r w:rsidR="006B4D7B">
        <w:t xml:space="preserve">- </w:t>
      </w:r>
      <w:r w:rsidRPr="00F74C5E">
        <w:t>Dubai, UAE)</w:t>
      </w:r>
      <w:r w:rsidR="000164ED" w:rsidRPr="000164ED">
        <w:tab/>
        <w:t>20</w:t>
      </w:r>
      <w:r>
        <w:t>25</w:t>
      </w:r>
      <w:r w:rsidR="000164ED" w:rsidRPr="000164ED">
        <w:t>- Present</w:t>
      </w:r>
    </w:p>
    <w:p w14:paraId="69154DA1" w14:textId="1CD48329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>Built Dia</w:t>
      </w:r>
      <w:r>
        <w:rPr>
          <w:lang w:val="en-AE" w:eastAsia="en-AE"/>
        </w:rPr>
        <w:t xml:space="preserve"> F</w:t>
      </w:r>
      <w:r w:rsidRPr="00385264">
        <w:rPr>
          <w:lang w:val="en-AE" w:eastAsia="en-AE"/>
        </w:rPr>
        <w:t>lower and Luvi</w:t>
      </w:r>
      <w:r>
        <w:rPr>
          <w:lang w:val="en-AE" w:eastAsia="en-AE"/>
        </w:rPr>
        <w:t xml:space="preserve"> </w:t>
      </w:r>
      <w:r w:rsidRPr="00385264">
        <w:rPr>
          <w:lang w:val="en-AE" w:eastAsia="en-AE"/>
        </w:rPr>
        <w:t xml:space="preserve">Flowers e-commerce platforms using </w:t>
      </w:r>
      <w:r w:rsidR="00A87C0D">
        <w:rPr>
          <w:lang w:val="en-AE" w:eastAsia="en-AE"/>
        </w:rPr>
        <w:t>NextJS</w:t>
      </w:r>
      <w:r w:rsidRPr="00385264">
        <w:rPr>
          <w:lang w:val="en-AE" w:eastAsia="en-AE"/>
        </w:rPr>
        <w:t xml:space="preserve">, </w:t>
      </w:r>
      <w:r w:rsidR="00A87C0D">
        <w:rPr>
          <w:lang w:val="en-AE" w:eastAsia="en-AE"/>
        </w:rPr>
        <w:t>NestJS</w:t>
      </w:r>
      <w:r w:rsidRPr="00385264">
        <w:rPr>
          <w:lang w:val="en-AE" w:eastAsia="en-AE"/>
        </w:rPr>
        <w:t>, React</w:t>
      </w:r>
      <w:r w:rsidR="00A87C0D">
        <w:rPr>
          <w:lang w:val="en-AE" w:eastAsia="en-AE"/>
        </w:rPr>
        <w:t>JS</w:t>
      </w:r>
      <w:r w:rsidRPr="00385264">
        <w:rPr>
          <w:lang w:val="en-AE" w:eastAsia="en-AE"/>
        </w:rPr>
        <w:t>, and PostgreSQL</w:t>
      </w:r>
      <w:r w:rsidR="00A87C0D">
        <w:rPr>
          <w:lang w:val="en-AE" w:eastAsia="en-AE"/>
        </w:rPr>
        <w:t xml:space="preserve"> using Prisma</w:t>
      </w:r>
      <w:r w:rsidRPr="00385264">
        <w:rPr>
          <w:lang w:val="en-AE" w:eastAsia="en-AE"/>
        </w:rPr>
        <w:t xml:space="preserve">. </w:t>
      </w:r>
    </w:p>
    <w:p w14:paraId="71500109" w14:textId="77777777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Developed a dynamic admin dashboard for products, orders, inventory, and content management. </w:t>
      </w:r>
    </w:p>
    <w:p w14:paraId="2CEF82EA" w14:textId="1884A504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Integrated Stripe, Tabby, and marketing tracking tools while optimizing SEO and application performance. </w:t>
      </w:r>
    </w:p>
    <w:p w14:paraId="70FB6E38" w14:textId="3702BB59" w:rsidR="00F74C5E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 </w:t>
      </w:r>
      <w:r w:rsidRPr="00F74C5E">
        <w:rPr>
          <w:bCs/>
          <w:iCs/>
        </w:rPr>
        <w:t>| Forever Group (</w:t>
      </w:r>
      <w:r w:rsidR="006B4D7B" w:rsidRPr="00362276">
        <w:t xml:space="preserve">Hybrid </w:t>
      </w:r>
      <w:r w:rsidR="006B4D7B">
        <w:t xml:space="preserve">- </w:t>
      </w:r>
      <w:r w:rsidRPr="00F74C5E">
        <w:rPr>
          <w:bCs/>
          <w:iCs/>
        </w:rPr>
        <w:t>Dubai, UAE)</w:t>
      </w:r>
      <w:r w:rsidRPr="000164ED">
        <w:tab/>
        <w:t>20</w:t>
      </w:r>
      <w:r>
        <w:t>25</w:t>
      </w:r>
      <w:r w:rsidRPr="000164ED">
        <w:t>- Present</w:t>
      </w:r>
    </w:p>
    <w:p w14:paraId="03769050" w14:textId="27DFBA87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enterprise applications for Forever Events and Red</w:t>
      </w:r>
      <w:r>
        <w:rPr>
          <w:lang w:val="en-AE"/>
        </w:rPr>
        <w:t xml:space="preserve"> </w:t>
      </w:r>
      <w:r w:rsidRPr="00385264">
        <w:rPr>
          <w:lang w:val="en-AE"/>
        </w:rPr>
        <w:t>Events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. </w:t>
      </w:r>
    </w:p>
    <w:p w14:paraId="768B07CE" w14:textId="59912E52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Built scalable APIs, authentication systems, and responsive user interfaces for business operations. </w:t>
      </w:r>
    </w:p>
    <w:p w14:paraId="60043493" w14:textId="7760D9D1" w:rsidR="00385264" w:rsidRPr="00F74C5E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Collaborated with distributed teams to deliver production-ready features.</w:t>
      </w:r>
    </w:p>
    <w:p w14:paraId="562BA8C5" w14:textId="0FD6B913" w:rsidR="000164ED" w:rsidRPr="000164ED" w:rsidRDefault="00362276" w:rsidP="00362276">
      <w:pPr>
        <w:pStyle w:val="List"/>
      </w:pPr>
      <w:r w:rsidRPr="00362276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362276">
        <w:rPr>
          <w:b/>
          <w:iCs/>
        </w:rPr>
        <w:t>tack</w:t>
      </w:r>
      <w:r w:rsidRPr="00362276">
        <w:rPr>
          <w:b/>
          <w:iCs/>
        </w:rPr>
        <w:t xml:space="preserve"> </w:t>
      </w:r>
      <w:r w:rsidRPr="00362276">
        <w:rPr>
          <w:b/>
          <w:iCs/>
        </w:rPr>
        <w:t xml:space="preserve">Developer </w:t>
      </w:r>
      <w:r w:rsidRPr="00362276">
        <w:rPr>
          <w:rStyle w:val="Emphasis"/>
          <w:b w:val="0"/>
          <w:bCs/>
        </w:rPr>
        <w:t>|</w:t>
      </w:r>
      <w:r w:rsidR="000164ED" w:rsidRPr="000164ED">
        <w:t xml:space="preserve"> </w:t>
      </w:r>
      <w:r w:rsidRPr="00362276">
        <w:t>Global Dynamics (Remote - Iraq)</w:t>
      </w:r>
      <w:r w:rsidR="000164ED" w:rsidRPr="000164ED">
        <w:tab/>
        <w:t>20</w:t>
      </w:r>
      <w:r>
        <w:t>25</w:t>
      </w:r>
    </w:p>
    <w:p w14:paraId="4D5C8C10" w14:textId="785A9C95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scalable full-stack applications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Prisma, and PostgreSQL. </w:t>
      </w:r>
    </w:p>
    <w:p w14:paraId="42B711C5" w14:textId="322BFD72" w:rsidR="00385264" w:rsidRPr="00EE1630" w:rsidRDefault="00385264" w:rsidP="00385264">
      <w:pPr>
        <w:pStyle w:val="ListBullet"/>
      </w:pPr>
      <w:r w:rsidRPr="00385264">
        <w:rPr>
          <w:lang w:val="en-AE"/>
        </w:rPr>
        <w:t>Built real-time dashboards and optimized backend performance for enterprise systems.</w:t>
      </w:r>
    </w:p>
    <w:p w14:paraId="37AB20ED" w14:textId="15B8EBBB" w:rsidR="000164ED" w:rsidRPr="00EE1630" w:rsidRDefault="00362276" w:rsidP="00362276">
      <w:pPr>
        <w:pStyle w:val="List"/>
      </w:pPr>
      <w:r w:rsidRPr="00362276">
        <w:rPr>
          <w:b/>
          <w:iCs/>
        </w:rPr>
        <w:lastRenderedPageBreak/>
        <w:t>Frontend Developer</w:t>
      </w:r>
      <w:r w:rsidR="000164ED" w:rsidRPr="00EE1630">
        <w:t xml:space="preserve"> | </w:t>
      </w:r>
      <w:r w:rsidRPr="00362276">
        <w:t>Global Lean Industry (GLI) – Grwan</w:t>
      </w:r>
      <w:r>
        <w:t xml:space="preserve"> </w:t>
      </w:r>
      <w:r w:rsidRPr="00362276">
        <w:t>Group (Remote - UAE)</w:t>
      </w:r>
      <w:r w:rsidR="000164ED" w:rsidRPr="00EE1630">
        <w:tab/>
        <w:t>20</w:t>
      </w:r>
      <w:r>
        <w:t>25</w:t>
      </w:r>
    </w:p>
    <w:p w14:paraId="1483D649" w14:textId="57A9D3D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Developed enterprise applications with </w:t>
      </w:r>
      <w:r w:rsidR="00A87C0D">
        <w:rPr>
          <w:lang w:val="en-AE"/>
        </w:rPr>
        <w:t>ReactJS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TypeScript. </w:t>
      </w:r>
    </w:p>
    <w:p w14:paraId="4968F0CE" w14:textId="0834C99F" w:rsidR="00385264" w:rsidRPr="00385264" w:rsidRDefault="00385264" w:rsidP="00385264">
      <w:pPr>
        <w:pStyle w:val="ListBullet"/>
      </w:pPr>
      <w:r w:rsidRPr="00385264">
        <w:rPr>
          <w:lang w:val="en-AE"/>
        </w:rPr>
        <w:t>Improved application performance and created reusable UI components using Tailwind CSS.</w:t>
      </w:r>
    </w:p>
    <w:p w14:paraId="6573724F" w14:textId="1D0CD344" w:rsidR="00362276" w:rsidRPr="00EE1630" w:rsidRDefault="00362276" w:rsidP="00362276">
      <w:pPr>
        <w:pStyle w:val="List"/>
      </w:pPr>
      <w:r/>
      <w:r w:rsidRPr="00362276">
        <w:rPr>
          <w:b/>
          <w:iCs/>
        </w:rPr>
        <w:t>Full Stack Developer</w:t>
      </w:r>
      <w:r w:rsidRPr="00EE1630">
        <w:t xml:space="preserve"> | </w:t>
      </w:r>
      <w:r w:rsidRPr="00362276">
        <w:t>Mark &amp; Success (Remote - Egypt)</w:t>
      </w:r>
      <w:r w:rsidRPr="00EE1630">
        <w:tab/>
        <w:t>20</w:t>
      </w:r>
      <w:r>
        <w:t>2</w:t>
      </w:r>
      <w:r>
        <w:t>4 - 2025</w:t>
      </w:r>
    </w:p>
    <w:p w14:paraId="0EA7DD14" w14:textId="7EABE38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Built full-stack features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Express.js, and Prisma ORM. </w:t>
      </w:r>
    </w:p>
    <w:p w14:paraId="464CBA09" w14:textId="01AF619D" w:rsidR="00385264" w:rsidRDefault="00385264" w:rsidP="00385264">
      <w:pPr>
        <w:pStyle w:val="ListBullet"/>
      </w:pPr>
      <w:r w:rsidRPr="00385264">
        <w:rPr>
          <w:lang w:val="en-AE"/>
        </w:rPr>
        <w:t>Developed REST APIs and optimized backend performance.</w:t>
      </w:r>
    </w:p>
    <w:p w14:paraId="7E2B5161" w14:textId="0D1C23EA" w:rsidR="00362276" w:rsidRPr="00EE1630" w:rsidRDefault="00362276" w:rsidP="00362276">
      <w:pPr>
        <w:pStyle w:val="List"/>
      </w:pPr>
      <w:r w:rsidRPr="00362276">
        <w:rPr>
          <w:b/>
          <w:iCs/>
        </w:rPr>
        <w:t>Frontend Developer</w:t>
      </w:r>
      <w:r w:rsidRPr="00EE1630">
        <w:t xml:space="preserve"> | </w:t>
      </w:r>
      <w:r w:rsidRPr="00362276">
        <w:t xml:space="preserve">Rasid (Hybrid </w:t>
      </w:r>
      <w:r w:rsidR="006B4D7B">
        <w:t>– Cairo,</w:t>
      </w:r>
      <w:r w:rsidRPr="00362276">
        <w:t xml:space="preserve"> Egypt)</w:t>
      </w:r>
      <w:r w:rsidRPr="00EE1630">
        <w:tab/>
      </w:r>
      <w:r w:rsidRPr="00362276">
        <w:t>2023 - 2025</w:t>
      </w:r>
    </w:p>
    <w:p w14:paraId="5EDDE043" w14:textId="44E346A5" w:rsidR="00362276" w:rsidRDefault="00362276" w:rsidP="00362276">
      <w:pPr>
        <w:pStyle w:val="ListBullet"/>
      </w:pPr>
      <w:r w:rsidRPr="00362276">
        <w:t>Developed enterprise-level apps with React</w:t>
      </w:r>
      <w:r w:rsidR="00A87C0D">
        <w:t>JS</w:t>
      </w:r>
      <w:r w:rsidRPr="00362276">
        <w:t>/</w:t>
      </w:r>
      <w:r w:rsidR="00A87C0D">
        <w:t>NextJS</w:t>
      </w:r>
      <w:r w:rsidRPr="00362276">
        <w:t>, serving 10+ teams.</w:t>
      </w:r>
    </w:p>
    <w:p w14:paraId="00F14515" w14:textId="6737F088" w:rsidR="00362276" w:rsidRDefault="00362276" w:rsidP="00362276">
      <w:pPr>
        <w:pStyle w:val="ListBullet"/>
      </w:pPr>
      <w:r w:rsidRPr="00362276">
        <w:t xml:space="preserve">Built a facility management platform with real-time reporting, SOS, HR, and attendance tracking for </w:t>
      </w:r>
      <w:r w:rsidR="001E5B9E">
        <w:t>1</w:t>
      </w:r>
      <w:r w:rsidRPr="00362276">
        <w:t>5,000+ users.</w:t>
      </w:r>
    </w:p>
    <w:p w14:paraId="23C6F62D" w14:textId="5508D30F" w:rsidR="00362276" w:rsidRDefault="00362276" w:rsidP="00362276">
      <w:pPr>
        <w:pStyle w:val="ListBullet"/>
      </w:pPr>
      <w:r w:rsidRPr="00362276">
        <w:t>Designed a UI customization card builder, improving configuration efficiency by 40%.</w:t>
      </w:r>
    </w:p>
    <w:p w14:paraId="62FC6C52" w14:textId="291AB4D8" w:rsidR="00362276" w:rsidRPr="001E5B9E" w:rsidRDefault="00362276" w:rsidP="00362276">
      <w:pPr>
        <w:pStyle w:val="ListBullet"/>
      </w:pPr>
      <w:r w:rsidRPr="00362276">
        <w:rPr>
          <w:lang w:val="en-AE"/>
        </w:rPr>
        <w:t>Integrated 3D facility monitoring with Three.js, reducing incident response time.</w:t>
      </w:r>
    </w:p>
    <w:p w14:paraId="1B271B60" w14:textId="6D6E6163" w:rsidR="00E60B82" w:rsidRPr="000164ED" w:rsidRDefault="00E60B82" w:rsidP="00E60B82">
      <w:pPr>
        <w:pStyle w:val="Heading1"/>
      </w:pPr>
      <w:r w:rsidRPr="000164ED">
        <w:t>Education</w:t>
      </w:r>
    </w:p>
    <w:p w14:paraId="4651FEFA" w14:textId="77777777" w:rsidR="00E60B82" w:rsidRDefault="00E60B82" w:rsidP="00E60B82">
      <w:pPr>
        <w:pStyle w:val="List"/>
      </w:pPr>
      <w:r w:rsidRPr="001B489A">
        <w:t>Bachelor’s Degree in Accounting | Cairo University</w:t>
      </w:r>
      <w:r w:rsidRPr="000164ED">
        <w:tab/>
      </w:r>
      <w:r w:rsidRPr="001B489A">
        <w:t xml:space="preserve">2020 </w:t>
      </w:r>
      <w:r>
        <w:t>–</w:t>
      </w:r>
      <w:r w:rsidRPr="001B489A">
        <w:t xml:space="preserve"> 2024</w:t>
      </w:r>
    </w:p>
    <w:sectPr w:rsidR="000164ED" w:rsidRPr="000164ED" w:rsidSect="00E5133F">
      <w:headerReference w:type="default" r:id="rId16"/>
      <w:footerReference w:type="default" r:id="rId17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AE31" w14:textId="77777777" w:rsidR="00B2399E" w:rsidRDefault="00B2399E" w:rsidP="00EF270B">
      <w:pPr>
        <w:spacing w:line="240" w:lineRule="auto"/>
      </w:pPr>
      <w:r>
        <w:separator/>
      </w:r>
    </w:p>
  </w:endnote>
  <w:endnote w:type="continuationSeparator" w:id="0">
    <w:p w14:paraId="3CF437D3" w14:textId="77777777" w:rsidR="00B2399E" w:rsidRDefault="00B2399E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C182" w14:textId="77777777" w:rsidR="00B2399E" w:rsidRDefault="00B2399E" w:rsidP="00EF270B">
      <w:pPr>
        <w:spacing w:line="240" w:lineRule="auto"/>
      </w:pPr>
      <w:r>
        <w:separator/>
      </w:r>
    </w:p>
  </w:footnote>
  <w:footnote w:type="continuationSeparator" w:id="0">
    <w:p w14:paraId="5377FA8B" w14:textId="77777777" w:rsidR="00B2399E" w:rsidRDefault="00B2399E" w:rsidP="00EF270B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7830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3A30A4"/>
    <w:multiLevelType w:val="hybridMultilevel"/>
    <w:tmpl w:val="A5D0C4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64872C4"/>
    <w:multiLevelType w:val="multilevel"/>
    <w:tmpl w:val="34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2"/>
  </w:num>
  <w:num w:numId="2" w16cid:durableId="873925989">
    <w:abstractNumId w:val="5"/>
  </w:num>
  <w:num w:numId="3" w16cid:durableId="1145048583">
    <w:abstractNumId w:val="3"/>
  </w:num>
  <w:num w:numId="4" w16cid:durableId="428891247">
    <w:abstractNumId w:val="4"/>
  </w:num>
  <w:num w:numId="5" w16cid:durableId="1991596441">
    <w:abstractNumId w:val="0"/>
  </w:num>
  <w:num w:numId="6" w16cid:durableId="510415300">
    <w:abstractNumId w:val="6"/>
  </w:num>
  <w:num w:numId="7" w16cid:durableId="186752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75"/>
    <w:rsid w:val="000164ED"/>
    <w:rsid w:val="00036F36"/>
    <w:rsid w:val="000429E8"/>
    <w:rsid w:val="000E4322"/>
    <w:rsid w:val="001B489A"/>
    <w:rsid w:val="001E5B9E"/>
    <w:rsid w:val="00224CF9"/>
    <w:rsid w:val="00257458"/>
    <w:rsid w:val="00257731"/>
    <w:rsid w:val="002C0A75"/>
    <w:rsid w:val="00311408"/>
    <w:rsid w:val="00336B0F"/>
    <w:rsid w:val="00353109"/>
    <w:rsid w:val="00362276"/>
    <w:rsid w:val="00385264"/>
    <w:rsid w:val="003B7AE8"/>
    <w:rsid w:val="003D26C7"/>
    <w:rsid w:val="004306FB"/>
    <w:rsid w:val="00460309"/>
    <w:rsid w:val="00463114"/>
    <w:rsid w:val="00475B42"/>
    <w:rsid w:val="00476D0B"/>
    <w:rsid w:val="0048632A"/>
    <w:rsid w:val="00491853"/>
    <w:rsid w:val="004F5FAC"/>
    <w:rsid w:val="005111D0"/>
    <w:rsid w:val="005718FB"/>
    <w:rsid w:val="005933EA"/>
    <w:rsid w:val="005F2437"/>
    <w:rsid w:val="00657E77"/>
    <w:rsid w:val="00663949"/>
    <w:rsid w:val="006B04B2"/>
    <w:rsid w:val="006B4D7B"/>
    <w:rsid w:val="006C0F34"/>
    <w:rsid w:val="006E7E6D"/>
    <w:rsid w:val="007206DE"/>
    <w:rsid w:val="007B4308"/>
    <w:rsid w:val="007D6B67"/>
    <w:rsid w:val="007F20E9"/>
    <w:rsid w:val="007F4E96"/>
    <w:rsid w:val="00800A7C"/>
    <w:rsid w:val="008C57C3"/>
    <w:rsid w:val="009B28A1"/>
    <w:rsid w:val="00A03370"/>
    <w:rsid w:val="00A87C0D"/>
    <w:rsid w:val="00AF2A9F"/>
    <w:rsid w:val="00B0165F"/>
    <w:rsid w:val="00B2399E"/>
    <w:rsid w:val="00B80FFE"/>
    <w:rsid w:val="00B8250D"/>
    <w:rsid w:val="00B84486"/>
    <w:rsid w:val="00BE1752"/>
    <w:rsid w:val="00C24338"/>
    <w:rsid w:val="00C4642B"/>
    <w:rsid w:val="00D30150"/>
    <w:rsid w:val="00D31730"/>
    <w:rsid w:val="00D75597"/>
    <w:rsid w:val="00D920AB"/>
    <w:rsid w:val="00DD53B4"/>
    <w:rsid w:val="00E17A6C"/>
    <w:rsid w:val="00E3298B"/>
    <w:rsid w:val="00E43521"/>
    <w:rsid w:val="00E5133F"/>
    <w:rsid w:val="00E60B82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74C5E"/>
    <w:rsid w:val="00FB0E2C"/>
    <w:rsid w:val="00FC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E259"/>
  <w15:chartTrackingRefBased/>
  <w15:docId w15:val="{9FB8F779-FA87-4F7F-9890-67902EB6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1A1A1A"/>
        <w:sz w:val="21"/>
        <w:szCs w:val="21"/>
        <w:lang w:val="en-IN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before="0" w:after="0" w:line="240" w:lineRule="auto"/>
      <w:jc w:val="both"/>
    </w:pPr>
    <w:rPr>
      <w:color w:val="1A1A1A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before="70" w:after="30" w:line="240" w:lineRule="auto"/>
      <w:outlineLvl w:val="0"/>
    </w:pPr>
    <w:rPr>
      <w:rFonts w:ascii="Calibri" w:hAnsi="Calibri" w:cs="Calibri" w:eastAsia="Calibri"/>
      <w:b/>
      <w:caps/>
      <w:color w:val="111111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9E"/>
    <w:pPr>
      <w:keepNext/>
      <w:keepLines/>
      <w:spacing w:before="0" w:after="0" w:line="240" w:lineRule="auto"/>
      <w:outlineLvl w:val="1"/>
    </w:pPr>
    <w:rPr>
      <w:rFonts w:ascii="Calibri" w:hAnsi="Calibri" w:cs="Calibri" w:eastAsia="Calibri"/>
      <w:color w:val="1A1A1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1A1A1A"/>
      <w:sz w:val="21"/>
      <w:szCs w:val="21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1A1A1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1A1A1A"/>
      <w:sz w:val="21"/>
      <w:szCs w:val="2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1A1A1A"/>
      <w:sz w:val="21"/>
      <w:szCs w:val="21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before="0" w:after="0"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0" w:after="0" w:line="240" w:lineRule="auto"/>
    </w:pPr>
    <w:rPr>
      <w:rFonts w:ascii="Calibri" w:hAnsi="Calibri" w:cs="Calibri" w:eastAsia="Calibri"/>
      <w:color w:val="1A1A1A"/>
      <w:sz w:val="21"/>
      <w:szCs w:val="21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before="0" w:after="0" w:line="240" w:lineRule="auto"/>
      <w:contextualSpacing/>
    </w:pPr>
    <w:rPr>
      <w:rFonts w:ascii="Calibri" w:hAnsi="Calibri" w:cs="Calibri" w:eastAsia="Calibri"/>
      <w:b/>
      <w:caps/>
      <w:color w:val="1A1A1A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="Calibri" w:hAnsi="Calibri" w:cs="Calibri" w:eastAsia="Calibri"/>
      <w:b/>
      <w:caps/>
      <w:color w:val="1A1A1A"/>
      <w:sz w:val="21"/>
      <w:szCs w:val="2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before="0" w:after="0" w:line="240" w:lineRule="auto"/>
    </w:pPr>
    <w:rPr>
      <w:rFonts w:ascii="Calibri" w:hAnsi="Calibri" w:cs="Calibri" w:eastAsia="Calibri"/>
      <w:caps/>
      <w:color w:val="1A1A1A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ascii="Calibri" w:hAnsi="Calibri" w:cs="Calibri" w:eastAsia="Calibri"/>
      <w:caps/>
      <w:color w:val="1A1A1A"/>
      <w:sz w:val="21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ascii="Calibri" w:hAnsi="Calibri" w:cs="Calibri" w:eastAsia="Calibri"/>
      <w:b/>
      <w:caps/>
      <w:color w:val="111111"/>
      <w:sz w:val="23"/>
      <w:szCs w:val="23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  <w:spacing w:before="0" w:after="0" w:line="240" w:lineRule="auto"/>
    </w:pPr>
    <w:rPr>
      <w:color w:val="1A1A1A"/>
      <w:sz w:val="21"/>
      <w:szCs w:val="21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before="0" w:after="0"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  <w:color w:val="1A1A1A"/>
      <w:sz w:val="21"/>
      <w:szCs w:val="21"/>
    </w:rPr>
  </w:style>
  <w:style w:type="paragraph" w:customStyle="1" w:styleId="Space">
    <w:name w:val="Space"/>
    <w:basedOn w:val="Normal"/>
    <w:qFormat/>
    <w:rsid w:val="00EA2625"/>
    <w:rPr>
      <w:color w:val="1A1A1A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9E"/>
    <w:rPr>
      <w:rFonts w:ascii="Calibri" w:hAnsi="Calibri" w:cs="Calibri" w:eastAsia="Calibri"/>
      <w:color w:val="1A1A1A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xmuhameed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xmuhamee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ev.xmuhameed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a.me/+97150593424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hale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7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Dia Flower</cp:lastModifiedBy>
  <cp:revision>2</cp:revision>
  <cp:lastPrinted>2026-07-27T12:31:00Z</cp:lastPrinted>
  <dcterms:created xsi:type="dcterms:W3CDTF">2026-07-27T12:38:00Z</dcterms:created>
  <dcterms:modified xsi:type="dcterms:W3CDTF">2026-07-27T12:38:00Z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